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69270046"/>
        <w:docPartObj>
          <w:docPartGallery w:val="Cover Pages"/>
          <w:docPartUnique/>
        </w:docPartObj>
      </w:sdtPr>
      <w:sdtContent>
        <w:p w:rsidR="005E22B3" w:rsidRDefault="005D5D55" w:rsidP="005E22B3">
          <w:pPr>
            <w:jc w:val="center"/>
            <w:rPr>
              <w:color w:val="000000" w:themeColor="text1"/>
            </w:rPr>
          </w:pPr>
          <w:r>
            <w:rPr>
              <w:noProof/>
              <w:lang w:eastAsia="en-NZ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219075</wp:posOffset>
                    </wp:positionH>
                    <wp:positionV relativeFrom="page">
                      <wp:posOffset>1590675</wp:posOffset>
                    </wp:positionV>
                    <wp:extent cx="1712890" cy="7677150"/>
                    <wp:effectExtent l="0" t="0" r="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7677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93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053"/>
                                  <w:gridCol w:w="1125"/>
                                </w:tblGrid>
                                <w:tr w:rsidR="005D5D55" w:rsidTr="005D5D55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4497" w:type="pct"/>
                                      <w:vAlign w:val="center"/>
                                    </w:tcPr>
                                    <w:p w:rsidR="005D5D55" w:rsidRDefault="005D5D55" w:rsidP="005D5D5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NZ"/>
                                        </w:rPr>
                                        <w:drawing>
                                          <wp:inline distT="0" distB="0" distL="0" distR="0">
                                            <wp:extent cx="5419725" cy="5314950"/>
                                            <wp:effectExtent l="0" t="0" r="9525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5420637" cy="531584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5D5D55" w:rsidRDefault="005E22B3" w:rsidP="005E22B3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 w:rsidRPr="005E22B3">
                                            <w:rPr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w:t>WEBSITE ADDRESS: http://vin.orgfree.com/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503" w:type="pct"/>
                                      <w:vAlign w:val="center"/>
                                    </w:tcPr>
                                    <w:p w:rsidR="005D5D55" w:rsidRDefault="005D5D55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5D5D55" w:rsidRDefault="005D5D55" w:rsidP="005D5D55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5D5D55" w:rsidRDefault="005D5D5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left:0;text-align:left;margin-left:17.25pt;margin-top:125.25pt;width:134.85pt;height:604.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4993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053"/>
                            <w:gridCol w:w="1125"/>
                          </w:tblGrid>
                          <w:tr w:rsidR="005D5D55" w:rsidTr="005D5D55">
                            <w:trPr>
                              <w:jc w:val="center"/>
                            </w:trPr>
                            <w:tc>
                              <w:tcPr>
                                <w:tcW w:w="4497" w:type="pct"/>
                                <w:vAlign w:val="center"/>
                              </w:tcPr>
                              <w:p w:rsidR="005D5D55" w:rsidRDefault="005D5D55" w:rsidP="005D5D5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NZ"/>
                                  </w:rPr>
                                  <w:drawing>
                                    <wp:inline distT="0" distB="0" distL="0" distR="0">
                                      <wp:extent cx="5419725" cy="5314950"/>
                                      <wp:effectExtent l="0" t="0" r="9525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420637" cy="53158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5D5D55" w:rsidRDefault="005E22B3" w:rsidP="005E22B3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 w:rsidRPr="005E22B3"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WEBSITE ADDRESS: http://vin.orgfree.com/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503" w:type="pct"/>
                                <w:vAlign w:val="center"/>
                              </w:tcPr>
                              <w:p w:rsidR="005D5D55" w:rsidRDefault="005D5D55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5D5D55" w:rsidRDefault="005D5D55" w:rsidP="005D5D55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5D5D55" w:rsidRDefault="005D5D5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5D5D55">
            <w:rPr>
              <w:rFonts w:ascii="Times New Roman" w:eastAsiaTheme="minorEastAsia" w:hAnsi="Times New Roman" w:cs="Times New Roman"/>
              <w:caps/>
              <w:color w:val="191919" w:themeColor="text1" w:themeTint="E6"/>
              <w:sz w:val="72"/>
              <w:szCs w:val="72"/>
              <w:lang w:val="en-US"/>
            </w:rPr>
            <w:t xml:space="preserve"> </w:t>
          </w:r>
          <w:sdt>
            <w:sdtPr>
              <w:rPr>
                <w:rFonts w:ascii="Times New Roman" w:eastAsiaTheme="minorEastAsia" w:hAnsi="Times New Roman" w:cs="Times New Roman"/>
                <w:b/>
                <w:caps/>
                <w:color w:val="191919" w:themeColor="text1" w:themeTint="E6"/>
                <w:sz w:val="72"/>
                <w:szCs w:val="72"/>
                <w:u w:val="single"/>
                <w:lang w:val="en-US"/>
              </w:rPr>
              <w:alias w:val="Abstract"/>
              <w:tag w:val=""/>
              <w:id w:val="-2036181933"/>
              <w:dataBinding w:prefixMappings="xmlns:ns0='http://schemas.microsoft.com/office/2006/coverPageProps' " w:xpath="/ns0:CoverPageProperties[1]/ns0:Abstract[1]" w:storeItemID="{55AF091B-3C7A-41E3-B477-F2FDAA23CFDA}"/>
              <w:text/>
            </w:sdtPr>
            <w:sdtContent>
              <w:r w:rsidRPr="005D5D55">
                <w:rPr>
                  <w:rFonts w:ascii="Times New Roman" w:eastAsiaTheme="minorEastAsia" w:hAnsi="Times New Roman" w:cs="Times New Roman"/>
                  <w:b/>
                  <w:caps/>
                  <w:color w:val="191919" w:themeColor="text1" w:themeTint="E6"/>
                  <w:sz w:val="72"/>
                  <w:szCs w:val="72"/>
                  <w:u w:val="single"/>
                  <w:lang w:val="en-US"/>
                </w:rPr>
                <w:t>review report</w:t>
              </w:r>
            </w:sdtContent>
          </w:sdt>
        </w:p>
        <w:p w:rsidR="005E22B3" w:rsidRDefault="005E22B3" w:rsidP="005E22B3">
          <w:pPr>
            <w:jc w:val="center"/>
          </w:pPr>
          <w:r>
            <w:rPr>
              <w:noProof/>
              <w:lang w:eastAsia="en-NZ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2324100</wp:posOffset>
                    </wp:positionH>
                    <wp:positionV relativeFrom="paragraph">
                      <wp:posOffset>6579870</wp:posOffset>
                    </wp:positionV>
                    <wp:extent cx="3057525" cy="428625"/>
                    <wp:effectExtent l="0" t="0" r="9525" b="9525"/>
                    <wp:wrapNone/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4286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5E22B3" w:rsidRPr="005E22B3" w:rsidRDefault="005E22B3" w:rsidP="005E22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5E22B3">
                                  <w:rPr>
                                    <w:sz w:val="28"/>
                                    <w:szCs w:val="28"/>
                                  </w:rPr>
                                  <w:t>STUDENT NAME: MITHILA KAMARAJ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4" o:spid="_x0000_s1027" type="#_x0000_t202" style="position:absolute;left:0;text-align:left;margin-left:183pt;margin-top:518.1pt;width:240.75pt;height:33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" fillcolor="white [3201]" stroked="f" strokeweight=".5pt">
                    <v:textbox>
                      <w:txbxContent>
                        <w:p w:rsidR="005E22B3" w:rsidRPr="005E22B3" w:rsidRDefault="005E22B3" w:rsidP="005E22B3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5E22B3">
                            <w:rPr>
                              <w:sz w:val="28"/>
                              <w:szCs w:val="28"/>
                            </w:rPr>
                            <w:t>STUDENT NAME: MITHILA KAMARAJ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D5D55">
            <w:rPr>
              <w:noProof/>
              <w:lang w:eastAsia="en-NZ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-152401</wp:posOffset>
                    </wp:positionH>
                    <wp:positionV relativeFrom="paragraph">
                      <wp:posOffset>102870</wp:posOffset>
                    </wp:positionV>
                    <wp:extent cx="28575" cy="7439025"/>
                    <wp:effectExtent l="0" t="0" r="28575" b="28575"/>
                    <wp:wrapNone/>
                    <wp:docPr id="2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28575" cy="7439025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2EA2F4A3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8.1pt" to="-9.75pt,59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" strokecolor="#ed7d31 [3205]" strokeweight="1.5pt">
                    <v:stroke joinstyle="miter"/>
                  </v:line>
                </w:pict>
              </mc:Fallback>
            </mc:AlternateContent>
          </w:r>
        </w:p>
      </w:sdtContent>
    </w:sdt>
    <w:p w:rsidR="005E22B3" w:rsidRDefault="005E22B3">
      <w:r>
        <w:br w:type="page"/>
      </w:r>
    </w:p>
    <w:p w:rsidR="005D5D55" w:rsidRPr="005E22B3" w:rsidRDefault="005E22B3" w:rsidP="005E22B3">
      <w:pPr>
        <w:rPr>
          <w:b/>
          <w:color w:val="000000" w:themeColor="text1"/>
          <w:sz w:val="32"/>
          <w:szCs w:val="32"/>
        </w:rPr>
      </w:pPr>
      <w:r w:rsidRPr="005E22B3">
        <w:rPr>
          <w:b/>
          <w:color w:val="000000" w:themeColor="text1"/>
          <w:sz w:val="32"/>
          <w:szCs w:val="32"/>
        </w:rPr>
        <w:lastRenderedPageBreak/>
        <w:t xml:space="preserve">LIST OF CHANGES TO STORYBOARD: </w:t>
      </w:r>
    </w:p>
    <w:p w:rsidR="005E22B3" w:rsidRPr="006E3059" w:rsidRDefault="005E22B3" w:rsidP="005E22B3">
      <w:pPr>
        <w:pStyle w:val="ListParagraph"/>
        <w:numPr>
          <w:ilvl w:val="0"/>
          <w:numId w:val="1"/>
        </w:numPr>
        <w:rPr>
          <w:color w:val="000000" w:themeColor="text1"/>
          <w:szCs w:val="24"/>
        </w:rPr>
      </w:pPr>
      <w:r w:rsidRPr="006E3059">
        <w:rPr>
          <w:color w:val="000000" w:themeColor="text1"/>
          <w:szCs w:val="24"/>
        </w:rPr>
        <w:t xml:space="preserve">The slideshow in my home page had buttons for navigation but my actual website </w:t>
      </w:r>
      <w:r w:rsidRPr="006E3059">
        <w:t>has automatic slideshow. This has been changed to add some variations in my</w:t>
      </w:r>
      <w:r w:rsidRPr="006E3059">
        <w:rPr>
          <w:color w:val="000000" w:themeColor="text1"/>
          <w:szCs w:val="24"/>
        </w:rPr>
        <w:t xml:space="preserve"> slideshows of my website.</w:t>
      </w:r>
    </w:p>
    <w:p w:rsidR="006E3059" w:rsidRPr="006E3059" w:rsidRDefault="006E3059" w:rsidP="006E3059">
      <w:pPr>
        <w:pStyle w:val="ListParagraph"/>
        <w:numPr>
          <w:ilvl w:val="0"/>
          <w:numId w:val="1"/>
        </w:numPr>
        <w:rPr>
          <w:color w:val="000000" w:themeColor="text1"/>
          <w:szCs w:val="24"/>
        </w:rPr>
      </w:pPr>
      <w:r w:rsidRPr="006E3059">
        <w:rPr>
          <w:color w:val="000000" w:themeColor="text1"/>
          <w:szCs w:val="24"/>
        </w:rPr>
        <w:t>According to the storyboard in my clothing page I had an arrow connecting my buttons to the content. But I did not implement that in my website as I didn’t find it as an important requirement.</w:t>
      </w:r>
    </w:p>
    <w:p w:rsidR="006E3059" w:rsidRPr="006E3059" w:rsidRDefault="006E3059" w:rsidP="006E3059">
      <w:pPr>
        <w:pStyle w:val="ListParagraph"/>
        <w:numPr>
          <w:ilvl w:val="0"/>
          <w:numId w:val="1"/>
        </w:numPr>
        <w:rPr>
          <w:color w:val="000000" w:themeColor="text1"/>
          <w:szCs w:val="24"/>
        </w:rPr>
      </w:pPr>
      <w:r w:rsidRPr="006E3059">
        <w:rPr>
          <w:color w:val="000000" w:themeColor="text1"/>
          <w:szCs w:val="24"/>
        </w:rPr>
        <w:t>The layout of contact form in my contact page is different in my website as the current layout looked better and suited well with my web design.</w:t>
      </w:r>
    </w:p>
    <w:p w:rsidR="006E3059" w:rsidRDefault="006E3059" w:rsidP="006E3059">
      <w:pPr>
        <w:rPr>
          <w:color w:val="000000" w:themeColor="text1"/>
        </w:rPr>
      </w:pPr>
    </w:p>
    <w:p w:rsidR="006E3059" w:rsidRDefault="006E3059" w:rsidP="006E3059">
      <w:pPr>
        <w:rPr>
          <w:b/>
          <w:color w:val="000000" w:themeColor="text1"/>
          <w:sz w:val="32"/>
          <w:szCs w:val="32"/>
        </w:rPr>
      </w:pPr>
      <w:r w:rsidRPr="006E3059">
        <w:rPr>
          <w:b/>
          <w:color w:val="000000" w:themeColor="text1"/>
          <w:sz w:val="32"/>
          <w:szCs w:val="32"/>
        </w:rPr>
        <w:t>ADDITIONS TO IMPROVE MY WEBSITE:</w:t>
      </w:r>
    </w:p>
    <w:p w:rsidR="006E3059" w:rsidRDefault="006E3059" w:rsidP="006E3059">
      <w:pPr>
        <w:pStyle w:val="ListParagraph"/>
        <w:numPr>
          <w:ilvl w:val="0"/>
          <w:numId w:val="2"/>
        </w:numPr>
      </w:pPr>
      <w:r>
        <w:t>I could have added more multimedia elements like video and audio to my website.</w:t>
      </w:r>
    </w:p>
    <w:p w:rsidR="006E3059" w:rsidRDefault="006E3059" w:rsidP="006E3059">
      <w:pPr>
        <w:pStyle w:val="ListParagraph"/>
        <w:numPr>
          <w:ilvl w:val="0"/>
          <w:numId w:val="2"/>
        </w:numPr>
      </w:pPr>
      <w:r>
        <w:t xml:space="preserve">I could use the free spaces in my website more efficiently instead of leaving it blank and not using them. </w:t>
      </w:r>
    </w:p>
    <w:p w:rsidR="0047270B" w:rsidRPr="006E3059" w:rsidRDefault="0047270B" w:rsidP="006E3059">
      <w:pPr>
        <w:pStyle w:val="ListParagraph"/>
        <w:numPr>
          <w:ilvl w:val="0"/>
          <w:numId w:val="2"/>
        </w:numPr>
      </w:pPr>
      <w:r>
        <w:t xml:space="preserve">I could have added social media links for the audience of my website to get in touch with me in different ways other than filling the contact form. </w:t>
      </w:r>
      <w:bookmarkStart w:id="0" w:name="_GoBack"/>
      <w:bookmarkEnd w:id="0"/>
    </w:p>
    <w:p w:rsidR="006E3059" w:rsidRPr="006E3059" w:rsidRDefault="006E3059" w:rsidP="006E3059">
      <w:pPr>
        <w:rPr>
          <w:color w:val="000000" w:themeColor="text1"/>
          <w:sz w:val="22"/>
        </w:rPr>
      </w:pPr>
    </w:p>
    <w:sectPr w:rsidR="006E3059" w:rsidRPr="006E3059" w:rsidSect="005D5D5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D55" w:rsidRDefault="005D5D55" w:rsidP="005D5D55">
      <w:pPr>
        <w:spacing w:after="0" w:line="240" w:lineRule="auto"/>
      </w:pPr>
      <w:r>
        <w:separator/>
      </w:r>
    </w:p>
  </w:endnote>
  <w:endnote w:type="continuationSeparator" w:id="0">
    <w:p w:rsidR="005D5D55" w:rsidRDefault="005D5D55" w:rsidP="005D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D55" w:rsidRDefault="005D5D55" w:rsidP="005D5D55">
      <w:pPr>
        <w:spacing w:after="0" w:line="240" w:lineRule="auto"/>
      </w:pPr>
      <w:r>
        <w:separator/>
      </w:r>
    </w:p>
  </w:footnote>
  <w:footnote w:type="continuationSeparator" w:id="0">
    <w:p w:rsidR="005D5D55" w:rsidRDefault="005D5D55" w:rsidP="005D5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EA6BB2"/>
    <w:multiLevelType w:val="hybridMultilevel"/>
    <w:tmpl w:val="96523B7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E63EB"/>
    <w:multiLevelType w:val="hybridMultilevel"/>
    <w:tmpl w:val="14F4522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308"/>
    <w:rsid w:val="0047270B"/>
    <w:rsid w:val="005D5D55"/>
    <w:rsid w:val="005E22B3"/>
    <w:rsid w:val="006E3059"/>
    <w:rsid w:val="00CD5C23"/>
    <w:rsid w:val="00F6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5F5C3"/>
  <w15:chartTrackingRefBased/>
  <w15:docId w15:val="{40DE5C93-3A79-46D4-B1CB-0DF6BEBF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E3059"/>
    <w:rPr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5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D55"/>
  </w:style>
  <w:style w:type="paragraph" w:styleId="Footer">
    <w:name w:val="footer"/>
    <w:basedOn w:val="Normal"/>
    <w:link w:val="FooterChar"/>
    <w:uiPriority w:val="99"/>
    <w:unhideWhenUsed/>
    <w:rsid w:val="005D5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D55"/>
  </w:style>
  <w:style w:type="paragraph" w:styleId="NoSpacing">
    <w:name w:val="No Spacing"/>
    <w:link w:val="NoSpacingChar"/>
    <w:uiPriority w:val="1"/>
    <w:qFormat/>
    <w:rsid w:val="005D5D5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D5D55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5E22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review report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FB32E75F.dotm</Template>
  <TotalTime>28</TotalTime>
  <Pages>2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Eastern Institute of Technology</Company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review report</dc:title>
  <dc:subject>WEBSITE ADDRESS: http://vin.orgfree.com/</dc:subject>
  <dc:creator>Windw User</dc:creator>
  <cp:keywords/>
  <dc:description/>
  <cp:lastModifiedBy>Windows User</cp:lastModifiedBy>
  <cp:revision>2</cp:revision>
  <dcterms:created xsi:type="dcterms:W3CDTF">2018-11-01T22:27:00Z</dcterms:created>
  <dcterms:modified xsi:type="dcterms:W3CDTF">2018-11-01T23:00:00Z</dcterms:modified>
</cp:coreProperties>
</file>